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CF1A49" w:rsidRDefault="00864EEB" w:rsidP="00913946">
            <w:pPr>
              <w:pStyle w:val="Title"/>
            </w:pPr>
            <w:r>
              <w:t xml:space="preserve">portia </w:t>
            </w:r>
            <w:r>
              <w:rPr>
                <w:rStyle w:val="IntenseEmphasis"/>
              </w:rPr>
              <w:t>amoshia</w:t>
            </w:r>
          </w:p>
          <w:p w:rsidR="00692703" w:rsidRPr="00CF1A49" w:rsidRDefault="00864EEB" w:rsidP="00913946">
            <w:pPr>
              <w:pStyle w:val="ContactInfo"/>
              <w:contextualSpacing w:val="0"/>
            </w:pPr>
            <w:r>
              <w:t>11295 Abbot’s Station drive Duluth Ga, 30097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9CCEA94CDC954B3FA2B57C9829BC8C59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>
              <w:t>762-436-6033</w:t>
            </w:r>
          </w:p>
          <w:p w:rsidR="00692703" w:rsidRPr="00CF1A49" w:rsidRDefault="00864EEB" w:rsidP="00913946">
            <w:pPr>
              <w:pStyle w:val="ContactInfoEmphasis"/>
              <w:contextualSpacing w:val="0"/>
            </w:pPr>
            <w:r>
              <w:t>Poshablay12@gmail.com</w:t>
            </w:r>
            <w:r w:rsidR="009D4BDF">
              <w:t xml:space="preserve"> | 07-03-1997</w:t>
            </w:r>
          </w:p>
        </w:tc>
      </w:tr>
      <w:tr w:rsidR="009571D8" w:rsidRPr="00CF1A49" w:rsidTr="00692703">
        <w:tc>
          <w:tcPr>
            <w:tcW w:w="9360" w:type="dxa"/>
            <w:tcMar>
              <w:top w:w="432" w:type="dxa"/>
            </w:tcMar>
          </w:tcPr>
          <w:p w:rsidR="001755A8" w:rsidRPr="00CF1A49" w:rsidRDefault="00864EEB" w:rsidP="00913946">
            <w:pPr>
              <w:contextualSpacing w:val="0"/>
            </w:pPr>
            <w:r w:rsidRPr="00864EEB">
              <w:t>To obtain a secure position within the Nursing Department where my abilities will be utilized to meet operational and organizational needs, while enhancing my skills to further expand within the industry</w:t>
            </w:r>
            <w:r>
              <w:t>.</w:t>
            </w:r>
          </w:p>
        </w:tc>
      </w:tr>
    </w:tbl>
    <w:p w:rsidR="004E01EB" w:rsidRPr="00CF1A49" w:rsidRDefault="002401DB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153DBDA2691F418CA016AF20681C7D7F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:rsidTr="006F6449">
        <w:tc>
          <w:tcPr>
            <w:tcW w:w="9290" w:type="dxa"/>
          </w:tcPr>
          <w:p w:rsidR="00457047" w:rsidRDefault="00457047" w:rsidP="00457047">
            <w:pPr>
              <w:pStyle w:val="Heading3"/>
              <w:contextualSpacing w:val="0"/>
              <w:outlineLvl w:val="2"/>
            </w:pPr>
            <w:r>
              <w:t xml:space="preserve">October 2018 </w:t>
            </w:r>
            <w:r w:rsidRPr="00CF1A49">
              <w:t xml:space="preserve">– </w:t>
            </w:r>
            <w:r>
              <w:t>Present</w:t>
            </w:r>
          </w:p>
          <w:p w:rsidR="00457047" w:rsidRPr="00CF1A49" w:rsidRDefault="00457047" w:rsidP="00457047">
            <w:pPr>
              <w:pStyle w:val="Heading3"/>
              <w:contextualSpacing w:val="0"/>
              <w:outlineLvl w:val="2"/>
            </w:pPr>
            <w:r>
              <w:t>brookdale personalized living rosswell, ga</w:t>
            </w:r>
          </w:p>
          <w:p w:rsidR="00457047" w:rsidRPr="00CF1A49" w:rsidRDefault="00457047" w:rsidP="00457047">
            <w:pPr>
              <w:pStyle w:val="Heading2"/>
              <w:contextualSpacing w:val="0"/>
              <w:outlineLvl w:val="1"/>
            </w:pPr>
            <w:r>
              <w:rPr>
                <w:b w:val="0"/>
              </w:rPr>
              <w:t>Certified Nursing assistant (cna)</w:t>
            </w:r>
            <w:r w:rsidRPr="00CF1A49">
              <w:t xml:space="preserve">, </w:t>
            </w:r>
          </w:p>
          <w:p w:rsidR="00457047" w:rsidRDefault="00457047" w:rsidP="00457047">
            <w:r>
              <w:t>Assist with direct patient care under the supervision of the RN or other medical professional</w:t>
            </w:r>
          </w:p>
          <w:p w:rsidR="00457047" w:rsidRDefault="00457047" w:rsidP="00457047">
            <w:r>
              <w:t>Assist residents with walking, moving in and out of bed</w:t>
            </w:r>
            <w:bookmarkStart w:id="0" w:name="_GoBack"/>
            <w:bookmarkEnd w:id="0"/>
          </w:p>
          <w:p w:rsidR="00457047" w:rsidRDefault="00457047" w:rsidP="00457047">
            <w:r>
              <w:t>Position, feed, bathe, dress, medication reminders and assist residents with grooming and other tasks</w:t>
            </w:r>
          </w:p>
          <w:p w:rsidR="00457047" w:rsidRPr="00CF1A49" w:rsidRDefault="00457047" w:rsidP="001D0BF1">
            <w:r>
              <w:t>Observed residents’ conditions, record vital signs and report changes to professional staff</w:t>
            </w:r>
          </w:p>
        </w:tc>
      </w:tr>
      <w:tr w:rsidR="00B44C46" w:rsidRPr="00CF1A49" w:rsidTr="006F6449">
        <w:tc>
          <w:tcPr>
            <w:tcW w:w="9290" w:type="dxa"/>
            <w:tcMar>
              <w:top w:w="216" w:type="dxa"/>
            </w:tcMar>
          </w:tcPr>
          <w:p w:rsidR="00457047" w:rsidRPr="00CF1A49" w:rsidRDefault="00457047" w:rsidP="00457047">
            <w:pPr>
              <w:pStyle w:val="Heading3"/>
              <w:contextualSpacing w:val="0"/>
              <w:outlineLvl w:val="2"/>
            </w:pPr>
            <w:r>
              <w:t>May 2017</w:t>
            </w:r>
            <w:r w:rsidRPr="00CF1A49">
              <w:t xml:space="preserve"> – </w:t>
            </w:r>
            <w:r>
              <w:t>present</w:t>
            </w:r>
          </w:p>
          <w:p w:rsidR="00457047" w:rsidRPr="00CF1A49" w:rsidRDefault="00457047" w:rsidP="00457047">
            <w:pPr>
              <w:pStyle w:val="Heading2"/>
              <w:contextualSpacing w:val="0"/>
              <w:outlineLvl w:val="1"/>
            </w:pPr>
            <w:r>
              <w:rPr>
                <w:b w:val="0"/>
              </w:rPr>
              <w:t>Baby Sitter</w:t>
            </w:r>
            <w:r w:rsidRPr="00CF1A49">
              <w:t xml:space="preserve">, </w:t>
            </w:r>
          </w:p>
          <w:p w:rsidR="00457047" w:rsidRDefault="00457047" w:rsidP="00457047">
            <w:r>
              <w:t>Bathe the kids</w:t>
            </w:r>
          </w:p>
          <w:p w:rsidR="00457047" w:rsidRDefault="00457047" w:rsidP="00457047">
            <w:r>
              <w:t>Administrated medication on approval from parents</w:t>
            </w:r>
          </w:p>
          <w:p w:rsidR="00457047" w:rsidRDefault="00457047" w:rsidP="00457047">
            <w:r>
              <w:t>Feed the kids</w:t>
            </w:r>
          </w:p>
          <w:p w:rsidR="00B44C46" w:rsidRDefault="00457047" w:rsidP="00457047">
            <w:r>
              <w:t>Full supervision of kids</w:t>
            </w:r>
            <w:r>
              <w:t xml:space="preserve"> </w:t>
            </w:r>
          </w:p>
          <w:p w:rsidR="00457047" w:rsidRDefault="00457047" w:rsidP="00457047"/>
          <w:p w:rsidR="00B44C46" w:rsidRPr="00CF1A49" w:rsidRDefault="00457047" w:rsidP="00B44C46">
            <w:pPr>
              <w:pStyle w:val="Heading3"/>
              <w:contextualSpacing w:val="0"/>
              <w:outlineLvl w:val="2"/>
            </w:pPr>
            <w:r>
              <w:t>October 2013</w:t>
            </w:r>
            <w:r w:rsidR="00B44C46" w:rsidRPr="00CF1A49">
              <w:t xml:space="preserve"> – </w:t>
            </w:r>
            <w:r>
              <w:t>September 2016</w:t>
            </w:r>
          </w:p>
          <w:p w:rsidR="00B44C46" w:rsidRPr="00CF1A49" w:rsidRDefault="00457047" w:rsidP="00B44C46">
            <w:pPr>
              <w:pStyle w:val="Heading2"/>
              <w:contextualSpacing w:val="0"/>
              <w:outlineLvl w:val="1"/>
            </w:pPr>
            <w:r>
              <w:rPr>
                <w:b w:val="0"/>
              </w:rPr>
              <w:t>favour home 2</w:t>
            </w:r>
            <w:r w:rsidR="00B44C46" w:rsidRPr="00CF1A49">
              <w:t xml:space="preserve">, </w:t>
            </w:r>
          </w:p>
          <w:p w:rsidR="00457047" w:rsidRDefault="00457047" w:rsidP="00B44C46">
            <w:r>
              <w:t>Helped admit and discharge patients, maintain close contact with them, and monitor vital signs such as heart rate and blood pressure</w:t>
            </w:r>
          </w:p>
          <w:p w:rsidR="00457047" w:rsidRPr="00CF1A49" w:rsidRDefault="00457047" w:rsidP="00B44C46">
            <w:r>
              <w:t>Observed patient behaviors, record their conditions and lead them in therapeutic and recreational activities</w:t>
            </w:r>
          </w:p>
        </w:tc>
      </w:tr>
    </w:tbl>
    <w:sdt>
      <w:sdtPr>
        <w:alias w:val="Education:"/>
        <w:tag w:val="Education:"/>
        <w:id w:val="-1908763273"/>
        <w:placeholder>
          <w:docPart w:val="701ABEF3D5DF4E56BB3FA382C1B6E9B0"/>
        </w:placeholder>
        <w:temporary/>
        <w:showingPlcHdr/>
        <w15:appearance w15:val="hidden"/>
      </w:sdtPr>
      <w:sdtEndPr/>
      <w:sdtContent>
        <w:p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:rsidTr="00D66A52">
        <w:tc>
          <w:tcPr>
            <w:tcW w:w="9355" w:type="dxa"/>
          </w:tcPr>
          <w:p w:rsidR="001D0BF1" w:rsidRPr="00CF1A49" w:rsidRDefault="00864EEB" w:rsidP="001D0BF1">
            <w:pPr>
              <w:pStyle w:val="Heading3"/>
              <w:contextualSpacing w:val="0"/>
              <w:outlineLvl w:val="2"/>
            </w:pPr>
            <w:r>
              <w:t>2017-present</w:t>
            </w:r>
            <w:r w:rsidR="001D0BF1" w:rsidRPr="00CF1A49">
              <w:t xml:space="preserve"> </w:t>
            </w:r>
          </w:p>
          <w:p w:rsidR="001D0BF1" w:rsidRPr="00CF1A49" w:rsidRDefault="00864EEB" w:rsidP="001D0BF1">
            <w:pPr>
              <w:pStyle w:val="Heading2"/>
              <w:contextualSpacing w:val="0"/>
              <w:outlineLvl w:val="1"/>
            </w:pPr>
            <w:r>
              <w:rPr>
                <w:i/>
              </w:rPr>
              <w:t>BA in Exercise Science – Wellness/Nursing</w:t>
            </w:r>
            <w:r w:rsidR="001D0BF1" w:rsidRPr="00CF1A49">
              <w:t xml:space="preserve">, </w:t>
            </w:r>
            <w:r w:rsidR="009D4BDF">
              <w:rPr>
                <w:i/>
              </w:rPr>
              <w:t>Georgia Gwinnett College</w:t>
            </w:r>
          </w:p>
          <w:p w:rsidR="007538DC" w:rsidRPr="00CF1A49" w:rsidRDefault="00864EEB" w:rsidP="007538DC">
            <w:pPr>
              <w:contextualSpacing w:val="0"/>
            </w:pPr>
            <w:r>
              <w:t>3.13 GPA</w:t>
            </w:r>
          </w:p>
        </w:tc>
      </w:tr>
      <w:tr w:rsidR="00F61DF9" w:rsidRPr="00CF1A49" w:rsidTr="00F61DF9">
        <w:tc>
          <w:tcPr>
            <w:tcW w:w="9355" w:type="dxa"/>
            <w:tcMar>
              <w:top w:w="216" w:type="dxa"/>
            </w:tcMar>
          </w:tcPr>
          <w:p w:rsidR="00F61DF9" w:rsidRDefault="00F61DF9" w:rsidP="00864EEB">
            <w:pPr>
              <w:pStyle w:val="Heading3"/>
              <w:contextualSpacing w:val="0"/>
              <w:outlineLvl w:val="2"/>
            </w:pPr>
          </w:p>
        </w:tc>
      </w:tr>
    </w:tbl>
    <w:sdt>
      <w:sdtPr>
        <w:alias w:val="Skills:"/>
        <w:tag w:val="Skills:"/>
        <w:id w:val="-1392877668"/>
        <w:placeholder>
          <w:docPart w:val="B3A574E2C3B04CDD91D12E2503AF2488"/>
        </w:placeholder>
        <w:temporary/>
        <w:showingPlcHdr/>
        <w15:appearance w15:val="hidden"/>
      </w:sdtPr>
      <w:sdtEndPr/>
      <w:sdtContent>
        <w:p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:rsidTr="00CF1A49">
        <w:tc>
          <w:tcPr>
            <w:tcW w:w="4675" w:type="dxa"/>
          </w:tcPr>
          <w:p w:rsidR="001E3120" w:rsidRPr="006E1507" w:rsidRDefault="009D4BDF" w:rsidP="006E1507">
            <w:pPr>
              <w:pStyle w:val="ListBullet"/>
              <w:contextualSpacing w:val="0"/>
            </w:pPr>
            <w:r>
              <w:t>Ability to Prioritize Task</w:t>
            </w:r>
          </w:p>
          <w:p w:rsidR="001F4E6D" w:rsidRDefault="009D4BDF" w:rsidP="006E1507">
            <w:pPr>
              <w:pStyle w:val="ListBullet"/>
              <w:contextualSpacing w:val="0"/>
            </w:pPr>
            <w:r>
              <w:t>Strong Student Relations Skills</w:t>
            </w:r>
          </w:p>
          <w:p w:rsidR="009D4BDF" w:rsidRDefault="009D4BDF" w:rsidP="006E1507">
            <w:pPr>
              <w:pStyle w:val="ListBullet"/>
              <w:contextualSpacing w:val="0"/>
            </w:pPr>
            <w:r>
              <w:lastRenderedPageBreak/>
              <w:t>Computer Proficiency</w:t>
            </w:r>
          </w:p>
          <w:p w:rsidR="009D4BDF" w:rsidRDefault="009D4BDF" w:rsidP="006E1507">
            <w:pPr>
              <w:pStyle w:val="ListBullet"/>
              <w:contextualSpacing w:val="0"/>
            </w:pPr>
            <w:r>
              <w:t>Leadership</w:t>
            </w:r>
          </w:p>
          <w:p w:rsidR="009D4BDF" w:rsidRDefault="009D4BDF" w:rsidP="006E1507">
            <w:pPr>
              <w:pStyle w:val="ListBullet"/>
              <w:contextualSpacing w:val="0"/>
            </w:pPr>
            <w:r>
              <w:t>Adaptability</w:t>
            </w:r>
          </w:p>
          <w:p w:rsidR="009D4BDF" w:rsidRDefault="009D4BDF" w:rsidP="006E1507">
            <w:pPr>
              <w:pStyle w:val="ListBullet"/>
              <w:contextualSpacing w:val="0"/>
            </w:pPr>
            <w:r>
              <w:t>Hard Working and Reliable</w:t>
            </w:r>
          </w:p>
          <w:p w:rsidR="009D4BDF" w:rsidRPr="006E1507" w:rsidRDefault="009D4BDF" w:rsidP="006E1507">
            <w:pPr>
              <w:pStyle w:val="ListBullet"/>
              <w:contextualSpacing w:val="0"/>
            </w:pPr>
            <w:r>
              <w:t>Decision Making</w:t>
            </w:r>
          </w:p>
        </w:tc>
        <w:tc>
          <w:tcPr>
            <w:tcW w:w="4675" w:type="dxa"/>
            <w:tcMar>
              <w:left w:w="360" w:type="dxa"/>
            </w:tcMar>
          </w:tcPr>
          <w:p w:rsidR="003A0632" w:rsidRPr="006E1507" w:rsidRDefault="00DB5F2F" w:rsidP="006E1507">
            <w:pPr>
              <w:pStyle w:val="ListBullet"/>
              <w:contextualSpacing w:val="0"/>
            </w:pPr>
            <w:r>
              <w:lastRenderedPageBreak/>
              <w:t>Communication</w:t>
            </w:r>
          </w:p>
          <w:p w:rsidR="001E3120" w:rsidRPr="006E1507" w:rsidRDefault="00DB5F2F" w:rsidP="006E1507">
            <w:pPr>
              <w:pStyle w:val="ListBullet"/>
              <w:contextualSpacing w:val="0"/>
            </w:pPr>
            <w:r>
              <w:t>Time Management</w:t>
            </w:r>
          </w:p>
          <w:p w:rsidR="001E3120" w:rsidRDefault="00DB5F2F" w:rsidP="006E1507">
            <w:pPr>
              <w:pStyle w:val="ListBullet"/>
              <w:contextualSpacing w:val="0"/>
            </w:pPr>
            <w:r>
              <w:lastRenderedPageBreak/>
              <w:t>Self-Motivation</w:t>
            </w:r>
          </w:p>
          <w:p w:rsidR="00DB5F2F" w:rsidRDefault="00DB5F2F" w:rsidP="006E1507">
            <w:pPr>
              <w:pStyle w:val="ListBullet"/>
              <w:contextualSpacing w:val="0"/>
            </w:pPr>
            <w:r>
              <w:t>Conflict Resolution</w:t>
            </w:r>
          </w:p>
          <w:p w:rsidR="00DB5F2F" w:rsidRDefault="00DB5F2F" w:rsidP="006E1507">
            <w:pPr>
              <w:pStyle w:val="ListBullet"/>
              <w:contextualSpacing w:val="0"/>
            </w:pPr>
            <w:r>
              <w:t>Ability to Work Under Pressure</w:t>
            </w:r>
          </w:p>
          <w:p w:rsidR="00DB5F2F" w:rsidRDefault="00DB5F2F" w:rsidP="006E1507">
            <w:pPr>
              <w:pStyle w:val="ListBullet"/>
              <w:contextualSpacing w:val="0"/>
            </w:pPr>
            <w:r>
              <w:t>Good Physical Condition</w:t>
            </w:r>
          </w:p>
          <w:p w:rsidR="00DB5F2F" w:rsidRPr="006E1507" w:rsidRDefault="00DB5F2F" w:rsidP="006E1507">
            <w:pPr>
              <w:pStyle w:val="ListBullet"/>
              <w:contextualSpacing w:val="0"/>
            </w:pPr>
            <w:r>
              <w:t>Ability to work in a fast-paced environment</w:t>
            </w:r>
          </w:p>
        </w:tc>
      </w:tr>
    </w:tbl>
    <w:p w:rsidR="00AD782D" w:rsidRDefault="009D4BDF" w:rsidP="0062312F">
      <w:pPr>
        <w:pStyle w:val="Heading1"/>
      </w:pPr>
      <w:r>
        <w:lastRenderedPageBreak/>
        <w:t>Reference</w:t>
      </w:r>
    </w:p>
    <w:p w:rsidR="009D4BDF" w:rsidRPr="009D4BDF" w:rsidRDefault="009D4BDF" w:rsidP="0062312F">
      <w:pPr>
        <w:pStyle w:val="Heading1"/>
        <w:rPr>
          <w:rFonts w:asciiTheme="minorHAnsi" w:eastAsiaTheme="minorHAnsi" w:hAnsiTheme="minorHAnsi" w:cstheme="minorBidi"/>
          <w:b w:val="0"/>
          <w:caps w:val="0"/>
          <w:color w:val="595959" w:themeColor="text1" w:themeTint="A6"/>
          <w:sz w:val="22"/>
          <w:szCs w:val="22"/>
        </w:rPr>
      </w:pPr>
      <w:r w:rsidRPr="009D4BDF">
        <w:rPr>
          <w:rFonts w:asciiTheme="minorHAnsi" w:eastAsiaTheme="minorHAnsi" w:hAnsiTheme="minorHAnsi" w:cstheme="minorBidi"/>
          <w:b w:val="0"/>
          <w:caps w:val="0"/>
          <w:color w:val="595959" w:themeColor="text1" w:themeTint="A6"/>
          <w:sz w:val="22"/>
          <w:szCs w:val="22"/>
        </w:rPr>
        <w:t>published upon request</w:t>
      </w:r>
    </w:p>
    <w:p w:rsidR="00B51D1B" w:rsidRPr="006E1507" w:rsidRDefault="00B51D1B" w:rsidP="006E1507"/>
    <w:sectPr w:rsidR="00B51D1B" w:rsidRPr="006E1507" w:rsidSect="005A1B10">
      <w:footerReference w:type="default" r:id="rId7"/>
      <w:headerReference w:type="first" r:id="rId8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01DB" w:rsidRDefault="002401DB" w:rsidP="0068194B">
      <w:r>
        <w:separator/>
      </w:r>
    </w:p>
    <w:p w:rsidR="002401DB" w:rsidRDefault="002401DB"/>
    <w:p w:rsidR="002401DB" w:rsidRDefault="002401DB"/>
  </w:endnote>
  <w:endnote w:type="continuationSeparator" w:id="0">
    <w:p w:rsidR="002401DB" w:rsidRDefault="002401DB" w:rsidP="0068194B">
      <w:r>
        <w:continuationSeparator/>
      </w:r>
    </w:p>
    <w:p w:rsidR="002401DB" w:rsidRDefault="002401DB"/>
    <w:p w:rsidR="002401DB" w:rsidRDefault="002401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01DB" w:rsidRDefault="002401DB" w:rsidP="0068194B">
      <w:r>
        <w:separator/>
      </w:r>
    </w:p>
    <w:p w:rsidR="002401DB" w:rsidRDefault="002401DB"/>
    <w:p w:rsidR="002401DB" w:rsidRDefault="002401DB"/>
  </w:footnote>
  <w:footnote w:type="continuationSeparator" w:id="0">
    <w:p w:rsidR="002401DB" w:rsidRDefault="002401DB" w:rsidP="0068194B">
      <w:r>
        <w:continuationSeparator/>
      </w:r>
    </w:p>
    <w:p w:rsidR="002401DB" w:rsidRDefault="002401DB"/>
    <w:p w:rsidR="002401DB" w:rsidRDefault="002401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DD98AC" wp14:editId="1636F99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69D169D6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5CD242F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2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EEB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01DB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57047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E1507"/>
    <w:rsid w:val="006F6449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D5CF0"/>
    <w:rsid w:val="007E6A61"/>
    <w:rsid w:val="00801140"/>
    <w:rsid w:val="00803404"/>
    <w:rsid w:val="00834955"/>
    <w:rsid w:val="00855B59"/>
    <w:rsid w:val="00860461"/>
    <w:rsid w:val="0086487C"/>
    <w:rsid w:val="00864EEB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D4BDF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44C46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5F2F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4582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039301"/>
  <w15:chartTrackingRefBased/>
  <w15:docId w15:val="{AB69C4A2-AEC6-4405-B765-16C457C02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9D4B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gape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CCEA94CDC954B3FA2B57C9829BC8C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16F0A1-97AC-4ACB-B962-A7A4CA9AC2C9}"/>
      </w:docPartPr>
      <w:docPartBody>
        <w:p w:rsidR="001A0B7A" w:rsidRDefault="0069197C">
          <w:pPr>
            <w:pStyle w:val="9CCEA94CDC954B3FA2B57C9829BC8C59"/>
          </w:pPr>
          <w:r w:rsidRPr="00CF1A49">
            <w:t>·</w:t>
          </w:r>
        </w:p>
      </w:docPartBody>
    </w:docPart>
    <w:docPart>
      <w:docPartPr>
        <w:name w:val="153DBDA2691F418CA016AF20681C7D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5329CD-A5AB-48E2-8D6B-E5D1AA2229E7}"/>
      </w:docPartPr>
      <w:docPartBody>
        <w:p w:rsidR="001A0B7A" w:rsidRDefault="0069197C">
          <w:pPr>
            <w:pStyle w:val="153DBDA2691F418CA016AF20681C7D7F"/>
          </w:pPr>
          <w:r w:rsidRPr="00CF1A49">
            <w:t>Experience</w:t>
          </w:r>
        </w:p>
      </w:docPartBody>
    </w:docPart>
    <w:docPart>
      <w:docPartPr>
        <w:name w:val="701ABEF3D5DF4E56BB3FA382C1B6E9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ABF73-679B-40DE-8BDC-96DCB5389B03}"/>
      </w:docPartPr>
      <w:docPartBody>
        <w:p w:rsidR="001A0B7A" w:rsidRDefault="0069197C">
          <w:pPr>
            <w:pStyle w:val="701ABEF3D5DF4E56BB3FA382C1B6E9B0"/>
          </w:pPr>
          <w:r w:rsidRPr="00CF1A49">
            <w:t>Education</w:t>
          </w:r>
        </w:p>
      </w:docPartBody>
    </w:docPart>
    <w:docPart>
      <w:docPartPr>
        <w:name w:val="B3A574E2C3B04CDD91D12E2503AF2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68DA84-821F-4907-AA87-A32C6338672C}"/>
      </w:docPartPr>
      <w:docPartBody>
        <w:p w:rsidR="001A0B7A" w:rsidRDefault="0069197C">
          <w:pPr>
            <w:pStyle w:val="B3A574E2C3B04CDD91D12E2503AF2488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28C"/>
    <w:rsid w:val="00191EE8"/>
    <w:rsid w:val="001A0B7A"/>
    <w:rsid w:val="0069197C"/>
    <w:rsid w:val="00AF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AF70BAB40F743048C93B78C357D63FE">
    <w:name w:val="2AF70BAB40F743048C93B78C357D63FE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08771EDA7AB2458C967F411E0439E380">
    <w:name w:val="08771EDA7AB2458C967F411E0439E380"/>
  </w:style>
  <w:style w:type="paragraph" w:customStyle="1" w:styleId="D9A7E11B15834ABE9A7D8A5BD22DE2D8">
    <w:name w:val="D9A7E11B15834ABE9A7D8A5BD22DE2D8"/>
  </w:style>
  <w:style w:type="paragraph" w:customStyle="1" w:styleId="9CCEA94CDC954B3FA2B57C9829BC8C59">
    <w:name w:val="9CCEA94CDC954B3FA2B57C9829BC8C59"/>
  </w:style>
  <w:style w:type="paragraph" w:customStyle="1" w:styleId="3A522F54A83A4617879157B8DF95ECE1">
    <w:name w:val="3A522F54A83A4617879157B8DF95ECE1"/>
  </w:style>
  <w:style w:type="paragraph" w:customStyle="1" w:styleId="FA34C656BF0D4CB693FDB8309F73DCC9">
    <w:name w:val="FA34C656BF0D4CB693FDB8309F73DCC9"/>
  </w:style>
  <w:style w:type="paragraph" w:customStyle="1" w:styleId="6EA69BFA538A4B2482547C3F3F85D8A3">
    <w:name w:val="6EA69BFA538A4B2482547C3F3F85D8A3"/>
  </w:style>
  <w:style w:type="paragraph" w:customStyle="1" w:styleId="8B885B9DC6C045D88776EB70BA41B5AF">
    <w:name w:val="8B885B9DC6C045D88776EB70BA41B5AF"/>
  </w:style>
  <w:style w:type="paragraph" w:customStyle="1" w:styleId="0299E27F639C4D93B82351A558DC3C3D">
    <w:name w:val="0299E27F639C4D93B82351A558DC3C3D"/>
  </w:style>
  <w:style w:type="paragraph" w:customStyle="1" w:styleId="6152BF1AD99B41E9886F5D710CAEE5E3">
    <w:name w:val="6152BF1AD99B41E9886F5D710CAEE5E3"/>
  </w:style>
  <w:style w:type="paragraph" w:customStyle="1" w:styleId="DCA8F098A5F24D72B9468460F1B0B259">
    <w:name w:val="DCA8F098A5F24D72B9468460F1B0B259"/>
  </w:style>
  <w:style w:type="paragraph" w:customStyle="1" w:styleId="153DBDA2691F418CA016AF20681C7D7F">
    <w:name w:val="153DBDA2691F418CA016AF20681C7D7F"/>
  </w:style>
  <w:style w:type="paragraph" w:customStyle="1" w:styleId="7BEABB6EB74F424F863BCBEBEC38947B">
    <w:name w:val="7BEABB6EB74F424F863BCBEBEC38947B"/>
  </w:style>
  <w:style w:type="paragraph" w:customStyle="1" w:styleId="B505DA4E3E0F4282A805B1BC68876E7D">
    <w:name w:val="B505DA4E3E0F4282A805B1BC68876E7D"/>
  </w:style>
  <w:style w:type="paragraph" w:customStyle="1" w:styleId="334C46B3DC3748EE95F6CFD08AB5F788">
    <w:name w:val="334C46B3DC3748EE95F6CFD08AB5F788"/>
  </w:style>
  <w:style w:type="character" w:styleId="SubtleReference">
    <w:name w:val="Subtle Reference"/>
    <w:basedOn w:val="DefaultParagraphFont"/>
    <w:uiPriority w:val="10"/>
    <w:qFormat/>
    <w:rsid w:val="00AF128C"/>
    <w:rPr>
      <w:b/>
      <w:caps w:val="0"/>
      <w:smallCaps/>
      <w:color w:val="595959" w:themeColor="text1" w:themeTint="A6"/>
    </w:rPr>
  </w:style>
  <w:style w:type="paragraph" w:customStyle="1" w:styleId="1A9C79817B6349549A818A34F7C506D8">
    <w:name w:val="1A9C79817B6349549A818A34F7C506D8"/>
  </w:style>
  <w:style w:type="paragraph" w:customStyle="1" w:styleId="3B0F97CE3CBC4EE68695C75852A21F4E">
    <w:name w:val="3B0F97CE3CBC4EE68695C75852A21F4E"/>
  </w:style>
  <w:style w:type="paragraph" w:customStyle="1" w:styleId="28C587F7F2704F29B78FA52CBE494E52">
    <w:name w:val="28C587F7F2704F29B78FA52CBE494E52"/>
  </w:style>
  <w:style w:type="paragraph" w:customStyle="1" w:styleId="932549A97E004C26BD914E1CB6ED9268">
    <w:name w:val="932549A97E004C26BD914E1CB6ED9268"/>
  </w:style>
  <w:style w:type="paragraph" w:customStyle="1" w:styleId="3E4503DE74104C6CAC18D15D9E543D4F">
    <w:name w:val="3E4503DE74104C6CAC18D15D9E543D4F"/>
  </w:style>
  <w:style w:type="paragraph" w:customStyle="1" w:styleId="85EBA90D1E974F0599998F6DCFF4D65F">
    <w:name w:val="85EBA90D1E974F0599998F6DCFF4D65F"/>
  </w:style>
  <w:style w:type="paragraph" w:customStyle="1" w:styleId="6A6F341C888B4175A5BABE4EBA0A0383">
    <w:name w:val="6A6F341C888B4175A5BABE4EBA0A0383"/>
  </w:style>
  <w:style w:type="paragraph" w:customStyle="1" w:styleId="701ABEF3D5DF4E56BB3FA382C1B6E9B0">
    <w:name w:val="701ABEF3D5DF4E56BB3FA382C1B6E9B0"/>
  </w:style>
  <w:style w:type="paragraph" w:customStyle="1" w:styleId="8A6B42E293DC4DDBB73A6BB78CEF6428">
    <w:name w:val="8A6B42E293DC4DDBB73A6BB78CEF6428"/>
  </w:style>
  <w:style w:type="paragraph" w:customStyle="1" w:styleId="99C48E6AF360469389ECB8E8A27DBEDC">
    <w:name w:val="99C48E6AF360469389ECB8E8A27DBEDC"/>
  </w:style>
  <w:style w:type="paragraph" w:customStyle="1" w:styleId="3370FB0C4F39430F9BFCFF51F3642E06">
    <w:name w:val="3370FB0C4F39430F9BFCFF51F3642E06"/>
  </w:style>
  <w:style w:type="paragraph" w:customStyle="1" w:styleId="E19BB8CCA65549548A36A910891CDDA7">
    <w:name w:val="E19BB8CCA65549548A36A910891CDDA7"/>
  </w:style>
  <w:style w:type="paragraph" w:customStyle="1" w:styleId="1EFE1B6550244D5087508EDFF2104513">
    <w:name w:val="1EFE1B6550244D5087508EDFF2104513"/>
  </w:style>
  <w:style w:type="paragraph" w:customStyle="1" w:styleId="E0BD53DD0B804648944BCF89A5626F3F">
    <w:name w:val="E0BD53DD0B804648944BCF89A5626F3F"/>
  </w:style>
  <w:style w:type="paragraph" w:customStyle="1" w:styleId="76000308CDCB465D903A1FFC617C4A2A">
    <w:name w:val="76000308CDCB465D903A1FFC617C4A2A"/>
  </w:style>
  <w:style w:type="paragraph" w:customStyle="1" w:styleId="FADE0C474A5B4948A9323854E6F70023">
    <w:name w:val="FADE0C474A5B4948A9323854E6F70023"/>
  </w:style>
  <w:style w:type="paragraph" w:customStyle="1" w:styleId="F2175DD365ED47D9A17BDB5FF484DB1B">
    <w:name w:val="F2175DD365ED47D9A17BDB5FF484DB1B"/>
  </w:style>
  <w:style w:type="paragraph" w:customStyle="1" w:styleId="1BE429E016E14798B7B9AAC70F115F2B">
    <w:name w:val="1BE429E016E14798B7B9AAC70F115F2B"/>
  </w:style>
  <w:style w:type="paragraph" w:customStyle="1" w:styleId="B3A574E2C3B04CDD91D12E2503AF2488">
    <w:name w:val="B3A574E2C3B04CDD91D12E2503AF2488"/>
  </w:style>
  <w:style w:type="paragraph" w:customStyle="1" w:styleId="27301C666FA04A0BB43BD7115837A7BC">
    <w:name w:val="27301C666FA04A0BB43BD7115837A7BC"/>
  </w:style>
  <w:style w:type="paragraph" w:customStyle="1" w:styleId="A5C0864F4F6E492580D9B73A9F7A38F2">
    <w:name w:val="A5C0864F4F6E492580D9B73A9F7A38F2"/>
  </w:style>
  <w:style w:type="paragraph" w:customStyle="1" w:styleId="2CC3603234AB4B6290681DAF64BC7B60">
    <w:name w:val="2CC3603234AB4B6290681DAF64BC7B60"/>
  </w:style>
  <w:style w:type="paragraph" w:customStyle="1" w:styleId="A3FD8F2554F84D568BC3C5847970DABA">
    <w:name w:val="A3FD8F2554F84D568BC3C5847970DABA"/>
  </w:style>
  <w:style w:type="paragraph" w:customStyle="1" w:styleId="15472CB06C2B42118972BF642DBF7470">
    <w:name w:val="15472CB06C2B42118972BF642DBF7470"/>
  </w:style>
  <w:style w:type="paragraph" w:customStyle="1" w:styleId="C3D1CCF5A07A4C53974F64652794F999">
    <w:name w:val="C3D1CCF5A07A4C53974F64652794F999"/>
  </w:style>
  <w:style w:type="paragraph" w:customStyle="1" w:styleId="226BAA654A294F7097FB81B9C8C6B192">
    <w:name w:val="226BAA654A294F7097FB81B9C8C6B192"/>
  </w:style>
  <w:style w:type="paragraph" w:customStyle="1" w:styleId="FA563EE1CFA64191A76303759E814E46">
    <w:name w:val="FA563EE1CFA64191A76303759E814E46"/>
    <w:rsid w:val="00AF128C"/>
  </w:style>
  <w:style w:type="paragraph" w:customStyle="1" w:styleId="F7E4F980A7324E3BBAC6DB5A58131D7D">
    <w:name w:val="F7E4F980A7324E3BBAC6DB5A58131D7D"/>
    <w:rsid w:val="00AF128C"/>
  </w:style>
  <w:style w:type="paragraph" w:customStyle="1" w:styleId="6F41848EF45B4319A0EA81DDB2C7281A">
    <w:name w:val="6F41848EF45B4319A0EA81DDB2C7281A"/>
    <w:rsid w:val="00AF128C"/>
  </w:style>
  <w:style w:type="paragraph" w:customStyle="1" w:styleId="37A3C236B3084A4089525AE87B632324">
    <w:name w:val="37A3C236B3084A4089525AE87B632324"/>
    <w:rsid w:val="00AF128C"/>
  </w:style>
  <w:style w:type="paragraph" w:customStyle="1" w:styleId="40E90F72B5BD4287B7CC01F0C569BB03">
    <w:name w:val="40E90F72B5BD4287B7CC01F0C569BB03"/>
    <w:rsid w:val="001A0B7A"/>
  </w:style>
  <w:style w:type="paragraph" w:customStyle="1" w:styleId="58BC503510944CFCBA830E4E0049AECF">
    <w:name w:val="58BC503510944CFCBA830E4E0049AECF"/>
    <w:rsid w:val="001A0B7A"/>
  </w:style>
  <w:style w:type="paragraph" w:customStyle="1" w:styleId="E3DC33CE4B974D46A546069C32E7C11B">
    <w:name w:val="E3DC33CE4B974D46A546069C32E7C11B"/>
    <w:rsid w:val="001A0B7A"/>
  </w:style>
  <w:style w:type="paragraph" w:customStyle="1" w:styleId="883391BAB8BC4FD498A7C6626D9C4691">
    <w:name w:val="883391BAB8BC4FD498A7C6626D9C4691"/>
    <w:rsid w:val="001A0B7A"/>
  </w:style>
  <w:style w:type="paragraph" w:customStyle="1" w:styleId="D8BF37E8646546D0A7A0D2F3CBA3B336">
    <w:name w:val="D8BF37E8646546D0A7A0D2F3CBA3B336"/>
    <w:rsid w:val="001A0B7A"/>
  </w:style>
  <w:style w:type="paragraph" w:customStyle="1" w:styleId="26F84AF1FA754D05AE02A71A27CC8E05">
    <w:name w:val="26F84AF1FA754D05AE02A71A27CC8E05"/>
    <w:rsid w:val="001A0B7A"/>
  </w:style>
  <w:style w:type="paragraph" w:customStyle="1" w:styleId="E2C48D17F3334BAC85BFD4EB6B78AA8E">
    <w:name w:val="E2C48D17F3334BAC85BFD4EB6B78AA8E"/>
    <w:rsid w:val="001A0B7A"/>
  </w:style>
  <w:style w:type="paragraph" w:customStyle="1" w:styleId="8BE69E53988B4A3D97CC432A133929B6">
    <w:name w:val="8BE69E53988B4A3D97CC432A133929B6"/>
    <w:rsid w:val="001A0B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3855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agape</dc:creator>
  <cp:keywords/>
  <dc:description/>
  <cp:lastModifiedBy>agapedesantus@gmail.com</cp:lastModifiedBy>
  <cp:revision>3</cp:revision>
  <dcterms:created xsi:type="dcterms:W3CDTF">2019-02-08T00:59:00Z</dcterms:created>
  <dcterms:modified xsi:type="dcterms:W3CDTF">2019-02-11T16:29:00Z</dcterms:modified>
  <cp:category/>
</cp:coreProperties>
</file>